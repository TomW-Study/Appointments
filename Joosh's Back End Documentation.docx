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815" w:rsidRPr="005E1815" w:rsidRDefault="00CE0018" w:rsidP="00CE0018">
      <w:pPr>
        <w:jc w:val="right"/>
      </w:pPr>
      <w:r>
        <w:rPr>
          <w:noProof/>
          <w:lang w:eastAsia="en-US"/>
        </w:rPr>
        <w:drawing>
          <wp:inline distT="0" distB="0" distL="0" distR="0">
            <wp:extent cx="4966305" cy="292417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42" cy="293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15" w:rsidRPr="005E1815" w:rsidRDefault="00CE0018" w:rsidP="00897FB4">
      <w:pPr>
        <w:pStyle w:val="Title"/>
      </w:pPr>
      <w:r>
        <w:t>Josh’s Project</w:t>
      </w:r>
    </w:p>
    <w:p w:rsidR="005E1815" w:rsidRPr="005E1815" w:rsidRDefault="000A4A75" w:rsidP="00897FB4">
      <w:pPr>
        <w:pStyle w:val="Subtitle"/>
      </w:pPr>
      <w:sdt>
        <w:sdtPr>
          <w:alias w:val="Event subtitle:"/>
          <w:tag w:val="Event subtitle:"/>
          <w:id w:val="19905946"/>
          <w:placeholder>
            <w:docPart w:val="AF1F31EADBCE4BF3BA7E0CA4D2B3E1C2"/>
          </w:placeholder>
          <w:temporary/>
          <w:showingPlcHdr/>
          <w15:appearance w15:val="hidden"/>
          <w:text/>
        </w:sdtPr>
        <w:sdtEndPr/>
        <w:sdtContent>
          <w:r w:rsidR="005E1815" w:rsidRPr="005E1815">
            <w:t xml:space="preserve">Event </w:t>
          </w:r>
          <w:r w:rsidR="00484D97">
            <w:t>s</w:t>
          </w:r>
          <w:r w:rsidR="005E1815" w:rsidRPr="005E1815">
            <w:t>ubtitle</w:t>
          </w:r>
        </w:sdtContent>
      </w:sdt>
    </w:p>
    <w:p w:rsidR="005E1815" w:rsidRPr="005E1815" w:rsidRDefault="00CE0018" w:rsidP="00897FB4">
      <w:pPr>
        <w:pStyle w:val="Date"/>
      </w:pPr>
      <w:r>
        <w:t>07/10/2020</w:t>
      </w:r>
      <w:r w:rsidR="005E1815" w:rsidRPr="005E1815">
        <w:t xml:space="preserve"> |</w:t>
      </w:r>
    </w:p>
    <w:p w:rsidR="00CE0018" w:rsidRPr="005E1815" w:rsidRDefault="00CE0018" w:rsidP="00FC6C91">
      <w:pPr>
        <w:pStyle w:val="ContactInfo"/>
      </w:pPr>
      <w:r>
        <w:t>Queenstown</w:t>
      </w:r>
    </w:p>
    <w:p w:rsidR="00CE0018" w:rsidRDefault="00CE0018" w:rsidP="00F85ABB"/>
    <w:p w:rsidR="007C0577" w:rsidRDefault="007C0577" w:rsidP="00F85ABB"/>
    <w:p w:rsidR="007C0577" w:rsidRDefault="007C0577">
      <w:r>
        <w:br w:type="page"/>
      </w:r>
    </w:p>
    <w:sdt>
      <w:sdtPr>
        <w:id w:val="5144255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E5E5E" w:themeColor="text2"/>
          <w:sz w:val="24"/>
          <w:szCs w:val="24"/>
        </w:rPr>
      </w:sdtEndPr>
      <w:sdtContent>
        <w:p w:rsidR="007C0577" w:rsidRDefault="007C0577">
          <w:pPr>
            <w:pStyle w:val="TOCHeading"/>
          </w:pPr>
          <w:r>
            <w:t>Contents</w:t>
          </w:r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80298" w:history="1">
            <w:r w:rsidRPr="00A27C5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299" w:history="1">
            <w:r w:rsidRPr="00A27C5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0" w:history="1">
            <w:r w:rsidRPr="00A27C5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Select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1" w:history="1">
            <w:r w:rsidRPr="00A27C5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Select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2" w:history="1">
            <w:r w:rsidRPr="00A27C5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Customer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3" w:history="1">
            <w:r w:rsidRPr="00A27C5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Confirm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4" w:history="1">
            <w:r w:rsidRPr="00A27C5C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Select service and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5" w:history="1">
            <w:r w:rsidRPr="00A27C5C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66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6" w:history="1">
            <w:r w:rsidRPr="00A27C5C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ab/>
            </w:r>
            <w:r w:rsidRPr="00A27C5C">
              <w:rPr>
                <w:rStyle w:val="Hyperlink"/>
                <w:noProof/>
              </w:rPr>
              <w:t>Select appointment and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7" w:history="1">
            <w:r w:rsidRPr="00A27C5C">
              <w:rPr>
                <w:rStyle w:val="Hyperlink"/>
                <w:noProof/>
              </w:rPr>
              <w:t>10.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</w:t>
            </w:r>
            <w:r w:rsidRPr="00A27C5C">
              <w:rPr>
                <w:rStyle w:val="Hyperlink"/>
                <w:noProof/>
              </w:rPr>
              <w:t>Edit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8" w:history="1">
            <w:r w:rsidRPr="00A27C5C">
              <w:rPr>
                <w:rStyle w:val="Hyperlink"/>
                <w:noProof/>
              </w:rPr>
              <w:t>11.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09" w:history="1">
            <w:r w:rsidRPr="00A27C5C">
              <w:rPr>
                <w:rStyle w:val="Hyperlink"/>
                <w:noProof/>
              </w:rPr>
              <w:t>12.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Check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0" w:history="1">
            <w:r w:rsidRPr="00A27C5C">
              <w:rPr>
                <w:rStyle w:val="Hyperlink"/>
                <w:noProof/>
              </w:rPr>
              <w:t>13</w:t>
            </w:r>
            <w:r w:rsidR="008D0BF7">
              <w:rPr>
                <w:rStyle w:val="Hyperlink"/>
                <w:noProof/>
              </w:rPr>
              <w:t xml:space="preserve">.     </w:t>
            </w:r>
            <w:r w:rsidRPr="00A27C5C">
              <w:rPr>
                <w:rStyle w:val="Hyperlink"/>
                <w:noProof/>
              </w:rPr>
              <w:t>Add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1" w:history="1">
            <w:r w:rsidRPr="00A27C5C">
              <w:rPr>
                <w:rStyle w:val="Hyperlink"/>
                <w:noProof/>
              </w:rPr>
              <w:t>14.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Check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2" w:history="1">
            <w:r w:rsidRPr="00A27C5C">
              <w:rPr>
                <w:rStyle w:val="Hyperlink"/>
                <w:noProof/>
              </w:rPr>
              <w:t>15.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Add providers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3" w:history="1">
            <w:r w:rsidRPr="00A27C5C">
              <w:rPr>
                <w:rStyle w:val="Hyperlink"/>
                <w:noProof/>
              </w:rPr>
              <w:t>16</w:t>
            </w:r>
            <w:r w:rsidR="008D0BF7">
              <w:rPr>
                <w:rStyle w:val="Hyperlink"/>
                <w:noProof/>
              </w:rPr>
              <w:t xml:space="preserve">.    </w:t>
            </w:r>
            <w:r w:rsidRPr="00A27C5C">
              <w:rPr>
                <w:rStyle w:val="Hyperlink"/>
                <w:noProof/>
              </w:rPr>
              <w:t>Check providers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4" w:history="1">
            <w:r w:rsidRPr="00A27C5C">
              <w:rPr>
                <w:rStyle w:val="Hyperlink"/>
                <w:noProof/>
              </w:rPr>
              <w:t>17.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Settings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5" w:history="1">
            <w:r w:rsidRPr="00A27C5C">
              <w:rPr>
                <w:rStyle w:val="Hyperlink"/>
                <w:noProof/>
              </w:rPr>
              <w:t>18.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Settings 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6" w:history="1">
            <w:r w:rsidRPr="00A27C5C">
              <w:rPr>
                <w:rStyle w:val="Hyperlink"/>
                <w:noProof/>
              </w:rPr>
              <w:t>19.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Settings legal 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7" w:history="1">
            <w:r w:rsidRPr="00A27C5C">
              <w:rPr>
                <w:rStyle w:val="Hyperlink"/>
                <w:noProof/>
              </w:rPr>
              <w:t>20.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</w:t>
            </w:r>
            <w:r w:rsidRPr="00A27C5C">
              <w:rPr>
                <w:rStyle w:val="Hyperlink"/>
                <w:noProof/>
              </w:rPr>
              <w:t>Settings Current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pPr>
            <w:pStyle w:val="TOC2"/>
            <w:tabs>
              <w:tab w:val="left" w:pos="880"/>
              <w:tab w:val="right" w:leader="dot" w:pos="7766"/>
            </w:tabs>
            <w:rPr>
              <w:rFonts w:eastAsiaTheme="minorEastAsia"/>
              <w:noProof/>
              <w:color w:val="auto"/>
              <w:sz w:val="22"/>
              <w:szCs w:val="22"/>
              <w:lang w:val="en-NZ" w:eastAsia="en-NZ"/>
            </w:rPr>
          </w:pPr>
          <w:hyperlink w:anchor="_Toc52980318" w:history="1">
            <w:r w:rsidRPr="00A27C5C">
              <w:rPr>
                <w:rStyle w:val="Hyperlink"/>
                <w:noProof/>
              </w:rPr>
              <w:t>21.</w:t>
            </w:r>
            <w:r w:rsidR="008D0BF7">
              <w:rPr>
                <w:rFonts w:eastAsiaTheme="minorEastAsia"/>
                <w:noProof/>
                <w:color w:val="auto"/>
                <w:sz w:val="22"/>
                <w:szCs w:val="22"/>
                <w:lang w:val="en-NZ" w:eastAsia="en-NZ"/>
              </w:rPr>
              <w:t xml:space="preserve">      </w:t>
            </w:r>
            <w:r w:rsidRPr="00A27C5C">
              <w:rPr>
                <w:rStyle w:val="Hyperlink"/>
                <w:noProof/>
              </w:rPr>
              <w:t>Settings About Easy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577" w:rsidRDefault="007C0577">
          <w:r>
            <w:rPr>
              <w:b/>
              <w:bCs/>
              <w:noProof/>
            </w:rPr>
            <w:fldChar w:fldCharType="end"/>
          </w:r>
        </w:p>
      </w:sdtContent>
    </w:sdt>
    <w:p w:rsidR="007C0577" w:rsidRDefault="007C0577" w:rsidP="00F85ABB"/>
    <w:p w:rsidR="007C0577" w:rsidRDefault="007C0577">
      <w:bookmarkStart w:id="0" w:name="_GoBack"/>
      <w:bookmarkEnd w:id="0"/>
      <w:r>
        <w:br w:type="page"/>
      </w:r>
    </w:p>
    <w:p w:rsidR="00CE0018" w:rsidRDefault="00CE0018" w:rsidP="00F85ABB"/>
    <w:p w:rsidR="00CE0018" w:rsidRDefault="00CE0018" w:rsidP="00F85ABB"/>
    <w:p w:rsidR="00CE0018" w:rsidRDefault="00CE0018" w:rsidP="00F85ABB"/>
    <w:p w:rsidR="00CE0018" w:rsidRDefault="00CE0018" w:rsidP="00F85ABB"/>
    <w:p w:rsidR="00CE0018" w:rsidRDefault="00CE0018" w:rsidP="00F85ABB"/>
    <w:p w:rsidR="00CE0018" w:rsidRDefault="00CE0018" w:rsidP="00F85ABB"/>
    <w:p w:rsidR="00CE0018" w:rsidRDefault="000762FB" w:rsidP="007C0577">
      <w:pPr>
        <w:pStyle w:val="Heading2"/>
        <w:numPr>
          <w:ilvl w:val="0"/>
          <w:numId w:val="20"/>
        </w:numPr>
      </w:pPr>
      <w:bookmarkStart w:id="1" w:name="_Toc52980298"/>
      <w:r>
        <w:t>Login</w:t>
      </w:r>
      <w:bookmarkEnd w:id="1"/>
    </w:p>
    <w:p w:rsidR="000762FB" w:rsidRDefault="00E71B60" w:rsidP="00F85ABB">
      <w:r>
        <w:t xml:space="preserve">             </w:t>
      </w:r>
      <w:r w:rsidR="00CE0018">
        <w:rPr>
          <w:noProof/>
        </w:rPr>
        <w:drawing>
          <wp:inline distT="0" distB="0" distL="0" distR="0">
            <wp:extent cx="4314825" cy="3773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70" cy="379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2" w:name="_Toc52980299"/>
      <w:r w:rsidRPr="008D2DF5">
        <w:rPr>
          <w:rStyle w:val="Heading2Char"/>
        </w:rPr>
        <w:t>Calend</w:t>
      </w:r>
      <w:r w:rsidR="00E71B60" w:rsidRPr="008D2DF5">
        <w:rPr>
          <w:rStyle w:val="Heading2Char"/>
        </w:rPr>
        <w:t>ar</w:t>
      </w:r>
      <w:bookmarkEnd w:id="2"/>
      <w:r w:rsidR="00CE0018">
        <w:br/>
      </w:r>
      <w:r w:rsidR="00CE0018">
        <w:rPr>
          <w:noProof/>
        </w:rPr>
        <w:drawing>
          <wp:inline distT="0" distB="0" distL="0" distR="0">
            <wp:extent cx="4301273" cy="26955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58" cy="26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3" w:name="_Toc52980300"/>
      <w:r w:rsidRPr="008D2DF5">
        <w:rPr>
          <w:rStyle w:val="Heading2Char"/>
        </w:rPr>
        <w:lastRenderedPageBreak/>
        <w:t>Select Servi</w:t>
      </w:r>
      <w:r w:rsidR="00E71B60" w:rsidRPr="008D2DF5">
        <w:rPr>
          <w:rStyle w:val="Heading2Char"/>
        </w:rPr>
        <w:t>ce</w:t>
      </w:r>
      <w:bookmarkEnd w:id="3"/>
      <w:r w:rsidR="00CE0018">
        <w:rPr>
          <w:noProof/>
        </w:rPr>
        <w:drawing>
          <wp:inline distT="0" distB="0" distL="0" distR="0">
            <wp:extent cx="4504455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98" cy="409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4" w:name="_Toc52980301"/>
      <w:r w:rsidRPr="008D2DF5">
        <w:rPr>
          <w:rStyle w:val="Heading2Char"/>
        </w:rPr>
        <w:t>Select date and tim</w:t>
      </w:r>
      <w:r w:rsidR="008D2DF5" w:rsidRPr="008D2DF5">
        <w:rPr>
          <w:rStyle w:val="Heading2Char"/>
        </w:rPr>
        <w:t>e</w:t>
      </w:r>
      <w:bookmarkEnd w:id="4"/>
      <w:r w:rsidR="00CE0018">
        <w:rPr>
          <w:noProof/>
        </w:rPr>
        <w:drawing>
          <wp:inline distT="0" distB="0" distL="0" distR="0">
            <wp:extent cx="4473312" cy="41624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98" cy="416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5" w:name="_Toc52980302"/>
      <w:r w:rsidRPr="008D2DF5">
        <w:rPr>
          <w:rStyle w:val="Heading2Char"/>
        </w:rPr>
        <w:lastRenderedPageBreak/>
        <w:t>Customer information</w:t>
      </w:r>
      <w:bookmarkEnd w:id="5"/>
      <w:r w:rsidR="00CE0018">
        <w:rPr>
          <w:noProof/>
        </w:rPr>
        <w:drawing>
          <wp:inline distT="0" distB="0" distL="0" distR="0">
            <wp:extent cx="4933950" cy="459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6" w:name="_Toc52980303"/>
      <w:r w:rsidRPr="008D2DF5">
        <w:rPr>
          <w:rStyle w:val="Heading2Char"/>
        </w:rPr>
        <w:lastRenderedPageBreak/>
        <w:t>Confirm appointment</w:t>
      </w:r>
      <w:bookmarkEnd w:id="6"/>
      <w:r w:rsidR="00CE0018">
        <w:rPr>
          <w:noProof/>
        </w:rPr>
        <w:drawing>
          <wp:inline distT="0" distB="0" distL="0" distR="0">
            <wp:extent cx="4419366" cy="41719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08" cy="418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r>
        <w:t>Appointment registration</w:t>
      </w:r>
      <w:r w:rsidR="00CE0018">
        <w:rPr>
          <w:noProof/>
        </w:rPr>
        <w:drawing>
          <wp:inline distT="0" distB="0" distL="0" distR="0">
            <wp:extent cx="4462322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50" cy="234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7" w:name="_Toc52980304"/>
      <w:r w:rsidRPr="008D2DF5">
        <w:rPr>
          <w:rStyle w:val="Heading2Char"/>
        </w:rPr>
        <w:lastRenderedPageBreak/>
        <w:t>Select service and provider</w:t>
      </w:r>
      <w:bookmarkEnd w:id="7"/>
      <w:r w:rsidR="00CE0018">
        <w:rPr>
          <w:noProof/>
        </w:rPr>
        <w:drawing>
          <wp:inline distT="0" distB="0" distL="0" distR="0">
            <wp:extent cx="4933950" cy="4619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8" w:name="_Toc52980305"/>
      <w:r w:rsidRPr="008D2DF5">
        <w:rPr>
          <w:rStyle w:val="Heading2Char"/>
        </w:rPr>
        <w:t>Cal</w:t>
      </w:r>
      <w:r w:rsidR="00E71B60" w:rsidRPr="008D2DF5">
        <w:rPr>
          <w:rStyle w:val="Heading2Char"/>
        </w:rPr>
        <w:t>e</w:t>
      </w:r>
      <w:r w:rsidRPr="008D2DF5">
        <w:rPr>
          <w:rStyle w:val="Heading2Char"/>
        </w:rPr>
        <w:t>nd</w:t>
      </w:r>
      <w:r w:rsidR="00E71B60" w:rsidRPr="008D2DF5">
        <w:rPr>
          <w:rStyle w:val="Heading2Char"/>
        </w:rPr>
        <w:t>ar</w:t>
      </w:r>
      <w:bookmarkEnd w:id="8"/>
      <w:r w:rsidR="00CE0018">
        <w:rPr>
          <w:noProof/>
        </w:rPr>
        <w:drawing>
          <wp:inline distT="0" distB="0" distL="0" distR="0">
            <wp:extent cx="493395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bookmarkStart w:id="9" w:name="_Toc52980306"/>
      <w:r w:rsidRPr="008D2DF5">
        <w:rPr>
          <w:rStyle w:val="Heading2Char"/>
        </w:rPr>
        <w:lastRenderedPageBreak/>
        <w:t>Select appointment and edit</w:t>
      </w:r>
      <w:bookmarkEnd w:id="9"/>
      <w:r w:rsidR="00CE0018">
        <w:rPr>
          <w:noProof/>
        </w:rPr>
        <w:drawing>
          <wp:inline distT="0" distB="0" distL="0" distR="0">
            <wp:extent cx="4924425" cy="2657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E71B60">
      <w:pPr>
        <w:pStyle w:val="ListParagraph"/>
        <w:numPr>
          <w:ilvl w:val="0"/>
          <w:numId w:val="19"/>
        </w:numPr>
      </w:pPr>
      <w:r>
        <w:t xml:space="preserve"> </w:t>
      </w:r>
      <w:bookmarkStart w:id="10" w:name="_Toc52980307"/>
      <w:r w:rsidRPr="008D2DF5">
        <w:rPr>
          <w:rStyle w:val="Heading2Char"/>
        </w:rPr>
        <w:t>Edit appointment</w:t>
      </w:r>
      <w:bookmarkEnd w:id="10"/>
      <w:r w:rsidR="00CE0018">
        <w:rPr>
          <w:noProof/>
        </w:rPr>
        <w:drawing>
          <wp:inline distT="0" distB="0" distL="0" distR="0">
            <wp:extent cx="3702830" cy="3724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84" cy="37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0762FB">
      <w:pPr>
        <w:pStyle w:val="ListParagraph"/>
      </w:pPr>
    </w:p>
    <w:p w:rsidR="000762FB" w:rsidRDefault="000762FB" w:rsidP="000762FB">
      <w:pPr>
        <w:pStyle w:val="ListParagraph"/>
      </w:pPr>
    </w:p>
    <w:p w:rsidR="000762FB" w:rsidRDefault="000762FB" w:rsidP="007C0577">
      <w:pPr>
        <w:pStyle w:val="Heading2"/>
        <w:numPr>
          <w:ilvl w:val="0"/>
          <w:numId w:val="19"/>
        </w:numPr>
      </w:pPr>
      <w:bookmarkStart w:id="11" w:name="_Toc52980308"/>
      <w:r>
        <w:lastRenderedPageBreak/>
        <w:t>Add customer</w:t>
      </w:r>
      <w:bookmarkEnd w:id="11"/>
    </w:p>
    <w:p w:rsidR="000762FB" w:rsidRDefault="000762FB" w:rsidP="000762FB">
      <w:pPr>
        <w:pStyle w:val="ListParagraph"/>
      </w:pPr>
      <w:r>
        <w:rPr>
          <w:noProof/>
        </w:rPr>
        <w:drawing>
          <wp:inline distT="0" distB="0" distL="0" distR="0" wp14:anchorId="6FB5B6D3" wp14:editId="2933B810">
            <wp:extent cx="4226576" cy="2276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94" cy="228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FB" w:rsidRDefault="000762FB" w:rsidP="000762FB">
      <w:pPr>
        <w:pStyle w:val="ListParagraph"/>
      </w:pPr>
    </w:p>
    <w:p w:rsidR="000762FB" w:rsidRDefault="000762FB" w:rsidP="000762FB">
      <w:pPr>
        <w:pStyle w:val="ListParagraph"/>
      </w:pPr>
    </w:p>
    <w:p w:rsidR="000762FB" w:rsidRDefault="000762FB" w:rsidP="007C0577">
      <w:pPr>
        <w:pStyle w:val="Heading2"/>
        <w:numPr>
          <w:ilvl w:val="0"/>
          <w:numId w:val="19"/>
        </w:numPr>
      </w:pPr>
      <w:bookmarkStart w:id="12" w:name="_Toc52980309"/>
      <w:r>
        <w:t>Check customer details</w:t>
      </w:r>
      <w:bookmarkEnd w:id="12"/>
    </w:p>
    <w:p w:rsidR="00E71B60" w:rsidRDefault="00CE0018" w:rsidP="000762FB">
      <w:pPr>
        <w:ind w:left="360"/>
      </w:pPr>
      <w:r>
        <w:rPr>
          <w:noProof/>
        </w:rPr>
        <w:drawing>
          <wp:inline distT="0" distB="0" distL="0" distR="0">
            <wp:extent cx="49339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E71B60" w:rsidP="00E71B60">
      <w:pPr>
        <w:pStyle w:val="ListParagraph"/>
        <w:numPr>
          <w:ilvl w:val="0"/>
          <w:numId w:val="19"/>
        </w:numPr>
      </w:pPr>
      <w:bookmarkStart w:id="13" w:name="_Toc52980310"/>
      <w:r w:rsidRPr="008D2DF5">
        <w:rPr>
          <w:rStyle w:val="Heading2Char"/>
        </w:rPr>
        <w:lastRenderedPageBreak/>
        <w:t>Add services</w:t>
      </w:r>
      <w:bookmarkEnd w:id="13"/>
      <w:r>
        <w:rPr>
          <w:noProof/>
        </w:rPr>
        <w:t xml:space="preserve"> </w:t>
      </w:r>
      <w:r w:rsidR="00CE0018">
        <w:rPr>
          <w:noProof/>
        </w:rPr>
        <w:drawing>
          <wp:inline distT="0" distB="0" distL="0" distR="0">
            <wp:extent cx="493395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E71B60" w:rsidP="007C0577">
      <w:pPr>
        <w:pStyle w:val="Heading2"/>
        <w:numPr>
          <w:ilvl w:val="0"/>
          <w:numId w:val="19"/>
        </w:numPr>
      </w:pPr>
      <w:bookmarkStart w:id="14" w:name="_Toc52980311"/>
      <w:r>
        <w:t>Check</w:t>
      </w:r>
      <w:r w:rsidR="00727833">
        <w:t xml:space="preserve"> Service</w:t>
      </w:r>
      <w:bookmarkEnd w:id="14"/>
    </w:p>
    <w:p w:rsidR="00727833" w:rsidRDefault="00CE0018" w:rsidP="00727833">
      <w:r>
        <w:rPr>
          <w:noProof/>
        </w:rPr>
        <w:drawing>
          <wp:inline distT="0" distB="0" distL="0" distR="0">
            <wp:extent cx="4192898" cy="2238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81" cy="224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C0577">
      <w:pPr>
        <w:pStyle w:val="Heading2"/>
        <w:numPr>
          <w:ilvl w:val="0"/>
          <w:numId w:val="19"/>
        </w:numPr>
      </w:pPr>
      <w:bookmarkStart w:id="15" w:name="_Toc52980312"/>
      <w:r>
        <w:lastRenderedPageBreak/>
        <w:t>Add providers</w:t>
      </w:r>
      <w:bookmarkEnd w:id="15"/>
    </w:p>
    <w:p w:rsidR="00727833" w:rsidRDefault="00CE0018" w:rsidP="00727833">
      <w:r>
        <w:rPr>
          <w:noProof/>
        </w:rPr>
        <w:drawing>
          <wp:inline distT="0" distB="0" distL="0" distR="0">
            <wp:extent cx="493395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C0577">
      <w:pPr>
        <w:pStyle w:val="Heading2"/>
        <w:numPr>
          <w:ilvl w:val="0"/>
          <w:numId w:val="19"/>
        </w:numPr>
      </w:pPr>
      <w:bookmarkStart w:id="16" w:name="_Toc52980313"/>
      <w:r>
        <w:lastRenderedPageBreak/>
        <w:t>Check providers details</w:t>
      </w:r>
      <w:bookmarkEnd w:id="16"/>
    </w:p>
    <w:p w:rsidR="00727833" w:rsidRDefault="00CE0018" w:rsidP="000762FB">
      <w:pPr>
        <w:ind w:left="360"/>
      </w:pPr>
      <w:r>
        <w:rPr>
          <w:noProof/>
        </w:rPr>
        <w:drawing>
          <wp:inline distT="0" distB="0" distL="0" distR="0">
            <wp:extent cx="4924425" cy="2676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C0577">
      <w:pPr>
        <w:pStyle w:val="Heading2"/>
        <w:numPr>
          <w:ilvl w:val="0"/>
          <w:numId w:val="19"/>
        </w:numPr>
      </w:pPr>
      <w:bookmarkStart w:id="17" w:name="_Toc52980314"/>
      <w:r>
        <w:t>Settings General</w:t>
      </w:r>
      <w:bookmarkEnd w:id="17"/>
    </w:p>
    <w:p w:rsidR="00727833" w:rsidRDefault="00CE0018" w:rsidP="00727833">
      <w:r>
        <w:rPr>
          <w:noProof/>
        </w:rPr>
        <w:drawing>
          <wp:inline distT="0" distB="0" distL="0" distR="0">
            <wp:extent cx="3561347" cy="18288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850" cy="1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C0577">
      <w:pPr>
        <w:pStyle w:val="ListParagraph"/>
        <w:numPr>
          <w:ilvl w:val="0"/>
          <w:numId w:val="19"/>
        </w:numPr>
      </w:pPr>
      <w:r>
        <w:lastRenderedPageBreak/>
        <w:t xml:space="preserve"> </w:t>
      </w:r>
      <w:bookmarkStart w:id="18" w:name="_Toc52980315"/>
      <w:r w:rsidRPr="008D2DF5">
        <w:rPr>
          <w:rStyle w:val="Heading2Char"/>
        </w:rPr>
        <w:t>Settings business logic</w:t>
      </w:r>
      <w:bookmarkEnd w:id="18"/>
    </w:p>
    <w:p w:rsidR="00727833" w:rsidRDefault="00727833" w:rsidP="00727833">
      <w:r>
        <w:rPr>
          <w:noProof/>
        </w:rPr>
        <w:drawing>
          <wp:inline distT="0" distB="0" distL="0" distR="0" wp14:anchorId="4AFB484D" wp14:editId="25118718">
            <wp:extent cx="3667125" cy="201443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260" cy="203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C0577">
      <w:pPr>
        <w:pStyle w:val="ListParagraph"/>
        <w:numPr>
          <w:ilvl w:val="0"/>
          <w:numId w:val="19"/>
        </w:numPr>
      </w:pPr>
      <w:r>
        <w:t xml:space="preserve"> </w:t>
      </w:r>
      <w:bookmarkStart w:id="19" w:name="_Toc52980316"/>
      <w:r w:rsidRPr="008D2DF5">
        <w:rPr>
          <w:rStyle w:val="Heading2Char"/>
        </w:rPr>
        <w:t>Settings legal contracts</w:t>
      </w:r>
      <w:bookmarkEnd w:id="19"/>
    </w:p>
    <w:p w:rsidR="00727833" w:rsidRDefault="00CE0018" w:rsidP="00727833">
      <w:r>
        <w:rPr>
          <w:noProof/>
        </w:rPr>
        <w:drawing>
          <wp:inline distT="0" distB="0" distL="0" distR="0">
            <wp:extent cx="4924425" cy="2581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727833" w:rsidP="00727833"/>
    <w:p w:rsidR="00727833" w:rsidRDefault="00E71B60" w:rsidP="007C0577">
      <w:pPr>
        <w:pStyle w:val="ListParagraph"/>
        <w:numPr>
          <w:ilvl w:val="0"/>
          <w:numId w:val="19"/>
        </w:numPr>
      </w:pPr>
      <w:r>
        <w:lastRenderedPageBreak/>
        <w:t xml:space="preserve"> </w:t>
      </w:r>
      <w:bookmarkStart w:id="20" w:name="_Toc52980317"/>
      <w:r w:rsidRPr="008D2DF5">
        <w:rPr>
          <w:rStyle w:val="Heading2Char"/>
        </w:rPr>
        <w:t>Settings Current User</w:t>
      </w:r>
      <w:bookmarkEnd w:id="20"/>
    </w:p>
    <w:p w:rsidR="007C0577" w:rsidRDefault="00CE0018" w:rsidP="00727833">
      <w:r>
        <w:rPr>
          <w:noProof/>
        </w:rPr>
        <w:drawing>
          <wp:inline distT="0" distB="0" distL="0" distR="0">
            <wp:extent cx="4933950" cy="2638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B60" w:rsidRDefault="00E71B60" w:rsidP="007C0577">
      <w:pPr>
        <w:pStyle w:val="ListParagraph"/>
        <w:numPr>
          <w:ilvl w:val="0"/>
          <w:numId w:val="19"/>
        </w:numPr>
      </w:pPr>
      <w:bookmarkStart w:id="21" w:name="_Toc52980318"/>
      <w:r w:rsidRPr="008D2DF5">
        <w:rPr>
          <w:rStyle w:val="Heading2Char"/>
        </w:rPr>
        <w:t>Settings About Easy Appointments</w:t>
      </w:r>
      <w:bookmarkEnd w:id="21"/>
    </w:p>
    <w:p w:rsidR="00D97147" w:rsidRDefault="00CE0018" w:rsidP="00727833">
      <w:r>
        <w:rPr>
          <w:noProof/>
        </w:rPr>
        <w:drawing>
          <wp:inline distT="0" distB="0" distL="0" distR="0">
            <wp:extent cx="4924425" cy="2514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147" w:rsidSect="005E1815">
      <w:headerReference w:type="default" r:id="rId34"/>
      <w:footerReference w:type="default" r:id="rId35"/>
      <w:headerReference w:type="first" r:id="rId36"/>
      <w:pgSz w:w="12240" w:h="15840"/>
      <w:pgMar w:top="2232" w:right="2232" w:bottom="1800" w:left="2232" w:header="720" w:footer="86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0018" w:rsidRDefault="00CE0018" w:rsidP="0068245E">
      <w:pPr>
        <w:spacing w:after="0" w:line="240" w:lineRule="auto"/>
      </w:pPr>
      <w:r>
        <w:separator/>
      </w:r>
    </w:p>
  </w:endnote>
  <w:endnote w:type="continuationSeparator" w:id="0">
    <w:p w:rsidR="00CE0018" w:rsidRDefault="00CE0018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642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216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0018" w:rsidRDefault="00CE0018" w:rsidP="0068245E">
      <w:pPr>
        <w:spacing w:after="0" w:line="240" w:lineRule="auto"/>
      </w:pPr>
      <w:r>
        <w:separator/>
      </w:r>
    </w:p>
  </w:footnote>
  <w:footnote w:type="continuationSeparator" w:id="0">
    <w:p w:rsidR="00CE0018" w:rsidRDefault="00CE0018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068F" w:rsidRDefault="002A068F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33F86BD0" wp14:editId="36C5B51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787CFA61" id="Frame 2" o:spid="_x0000_s1026" alt="Border around document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" path="m,l6848856,r,9144000l,9144000,,xm466133,466133r,8211734l6382723,8677867r,-8211734l466133,466133xe" fillcolor="#a6b727 [3205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4DD" w:rsidRDefault="004A1A9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5408" behindDoc="1" locked="1" layoutInCell="1" allowOverlap="1" wp14:anchorId="1CF47A64" wp14:editId="5C5E216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0" name="Frame 20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70C8D1B4" id="Frame 20" o:spid="_x0000_s1026" alt="Border around document" style="position:absolute;margin-left:0;margin-top:0;width:539.3pt;height:10in;z-index:-251651072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" path="m,l6848856,r,9144000l,9144000,,xm466133,466133r,8211734l6382723,8677867r,-8211734l466133,466133xe" fillcolor="#a6b727 [3205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0C5B2604"/>
    <w:multiLevelType w:val="hybridMultilevel"/>
    <w:tmpl w:val="CEAE69B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346E4"/>
    <w:multiLevelType w:val="hybridMultilevel"/>
    <w:tmpl w:val="3AE248EC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12082"/>
    <w:multiLevelType w:val="hybridMultilevel"/>
    <w:tmpl w:val="EC503DDA"/>
    <w:lvl w:ilvl="0" w:tplc="140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A0283"/>
    <w:multiLevelType w:val="hybridMultilevel"/>
    <w:tmpl w:val="27AC7ACA"/>
    <w:lvl w:ilvl="0" w:tplc="14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06445"/>
    <w:multiLevelType w:val="hybridMultilevel"/>
    <w:tmpl w:val="1C2E7D7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3727E6"/>
    <w:multiLevelType w:val="multilevel"/>
    <w:tmpl w:val="A22ABF88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4040F20"/>
    <w:multiLevelType w:val="multilevel"/>
    <w:tmpl w:val="73526B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7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9FE6831"/>
    <w:multiLevelType w:val="hybridMultilevel"/>
    <w:tmpl w:val="387A0F56"/>
    <w:lvl w:ilvl="0" w:tplc="14090011">
      <w:start w:val="1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3"/>
  </w:num>
  <w:num w:numId="4">
    <w:abstractNumId w:val="16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15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0"/>
  </w:num>
  <w:num w:numId="17">
    <w:abstractNumId w:val="18"/>
  </w:num>
  <w:num w:numId="18">
    <w:abstractNumId w:val="11"/>
  </w:num>
  <w:num w:numId="19">
    <w:abstractNumId w:val="8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18"/>
    <w:rsid w:val="000762FB"/>
    <w:rsid w:val="000768F4"/>
    <w:rsid w:val="0008632C"/>
    <w:rsid w:val="000A4A75"/>
    <w:rsid w:val="000E33EA"/>
    <w:rsid w:val="00112287"/>
    <w:rsid w:val="001570B2"/>
    <w:rsid w:val="001624C3"/>
    <w:rsid w:val="00220400"/>
    <w:rsid w:val="002733AA"/>
    <w:rsid w:val="002A068F"/>
    <w:rsid w:val="002F1575"/>
    <w:rsid w:val="0030446C"/>
    <w:rsid w:val="0036181A"/>
    <w:rsid w:val="004611DB"/>
    <w:rsid w:val="00484D97"/>
    <w:rsid w:val="004A1A94"/>
    <w:rsid w:val="00561481"/>
    <w:rsid w:val="005A2EDE"/>
    <w:rsid w:val="005D2D39"/>
    <w:rsid w:val="005E1815"/>
    <w:rsid w:val="0068245E"/>
    <w:rsid w:val="00692C40"/>
    <w:rsid w:val="0069500E"/>
    <w:rsid w:val="006E191A"/>
    <w:rsid w:val="00713F12"/>
    <w:rsid w:val="00727833"/>
    <w:rsid w:val="0073666E"/>
    <w:rsid w:val="00752483"/>
    <w:rsid w:val="007A2971"/>
    <w:rsid w:val="007A4EDB"/>
    <w:rsid w:val="007A70CF"/>
    <w:rsid w:val="007C0577"/>
    <w:rsid w:val="007C3296"/>
    <w:rsid w:val="00834305"/>
    <w:rsid w:val="008466BC"/>
    <w:rsid w:val="00851984"/>
    <w:rsid w:val="0085216E"/>
    <w:rsid w:val="008701A5"/>
    <w:rsid w:val="0089436B"/>
    <w:rsid w:val="00897FB4"/>
    <w:rsid w:val="008C4FC8"/>
    <w:rsid w:val="008D0BF7"/>
    <w:rsid w:val="008D2DF5"/>
    <w:rsid w:val="009124DD"/>
    <w:rsid w:val="00922437"/>
    <w:rsid w:val="0094423C"/>
    <w:rsid w:val="00976EA9"/>
    <w:rsid w:val="009B1E84"/>
    <w:rsid w:val="00A560C2"/>
    <w:rsid w:val="00A56F98"/>
    <w:rsid w:val="00A64661"/>
    <w:rsid w:val="00A95506"/>
    <w:rsid w:val="00A95FC2"/>
    <w:rsid w:val="00A97EEB"/>
    <w:rsid w:val="00AB123B"/>
    <w:rsid w:val="00B168F9"/>
    <w:rsid w:val="00B275EC"/>
    <w:rsid w:val="00B620E5"/>
    <w:rsid w:val="00BB595E"/>
    <w:rsid w:val="00C40B41"/>
    <w:rsid w:val="00C41CA0"/>
    <w:rsid w:val="00C67FD5"/>
    <w:rsid w:val="00C93A32"/>
    <w:rsid w:val="00CA6F86"/>
    <w:rsid w:val="00CE0018"/>
    <w:rsid w:val="00CE754C"/>
    <w:rsid w:val="00CE7E1B"/>
    <w:rsid w:val="00CF207A"/>
    <w:rsid w:val="00D05DC0"/>
    <w:rsid w:val="00D529A9"/>
    <w:rsid w:val="00D7573C"/>
    <w:rsid w:val="00D92469"/>
    <w:rsid w:val="00D97147"/>
    <w:rsid w:val="00E03E13"/>
    <w:rsid w:val="00E402F3"/>
    <w:rsid w:val="00E43EFE"/>
    <w:rsid w:val="00E71B60"/>
    <w:rsid w:val="00EA786A"/>
    <w:rsid w:val="00F111B7"/>
    <w:rsid w:val="00F31580"/>
    <w:rsid w:val="00F85ABB"/>
    <w:rsid w:val="00FC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16B9D9"/>
  <w15:chartTrackingRefBased/>
  <w15:docId w15:val="{EA048C9B-C7B8-4C7B-A02E-754D36CE6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E5E5E" w:themeColor="text2"/>
        <w:sz w:val="24"/>
        <w:szCs w:val="24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2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98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191A"/>
  </w:style>
  <w:style w:type="paragraph" w:styleId="Heading1">
    <w:name w:val="heading 1"/>
    <w:basedOn w:val="Normal"/>
    <w:next w:val="Normal"/>
    <w:link w:val="Heading1Char"/>
    <w:uiPriority w:val="6"/>
    <w:qFormat/>
    <w:rsid w:val="008466BC"/>
    <w:pPr>
      <w:keepNext/>
      <w:keepLines/>
      <w:contextualSpacing/>
      <w:outlineLvl w:val="0"/>
    </w:pPr>
    <w:rPr>
      <w:rFonts w:asciiTheme="majorHAnsi" w:eastAsiaTheme="majorEastAsia" w:hAnsiTheme="majorHAnsi" w:cstheme="majorBidi"/>
      <w:color w:val="20455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AB12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0455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unhideWhenUsed/>
    <w:qFormat/>
    <w:rsid w:val="00E71B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4458" w:themeColor="accent1" w:themeShade="7F"/>
    </w:rPr>
  </w:style>
  <w:style w:type="paragraph" w:styleId="Heading4">
    <w:name w:val="heading 4"/>
    <w:basedOn w:val="Normal"/>
    <w:next w:val="Normal"/>
    <w:link w:val="Heading4Char"/>
    <w:uiPriority w:val="6"/>
    <w:unhideWhenUsed/>
    <w:qFormat/>
    <w:rsid w:val="00AB12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0455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unhideWhenUsed/>
    <w:qFormat/>
    <w:rsid w:val="003044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25B13" w:themeColor="accent2" w:themeShade="80"/>
    </w:rPr>
  </w:style>
  <w:style w:type="paragraph" w:styleId="Heading6">
    <w:name w:val="heading 6"/>
    <w:basedOn w:val="Normal"/>
    <w:next w:val="Normal"/>
    <w:link w:val="Heading6Char"/>
    <w:uiPriority w:val="6"/>
    <w:unhideWhenUsed/>
    <w:qFormat/>
    <w:rsid w:val="0030446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525B13" w:themeColor="accent2" w:themeShade="80"/>
    </w:rPr>
  </w:style>
  <w:style w:type="paragraph" w:styleId="Heading7">
    <w:name w:val="heading 7"/>
    <w:basedOn w:val="Normal"/>
    <w:next w:val="Normal"/>
    <w:link w:val="Heading7Char"/>
    <w:uiPriority w:val="6"/>
    <w:unhideWhenUsed/>
    <w:qFormat/>
    <w:rsid w:val="0030446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525B13" w:themeColor="accent2" w:themeShade="80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AB12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AB12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2"/>
    <w:qFormat/>
    <w:rsid w:val="00484D97"/>
    <w:pPr>
      <w:spacing w:after="320" w:line="240" w:lineRule="auto"/>
      <w:contextualSpacing/>
    </w:pPr>
    <w:rPr>
      <w:sz w:val="44"/>
    </w:rPr>
  </w:style>
  <w:style w:type="character" w:customStyle="1" w:styleId="SubtitleChar">
    <w:name w:val="Subtitle Char"/>
    <w:basedOn w:val="DefaultParagraphFont"/>
    <w:link w:val="Subtitle"/>
    <w:uiPriority w:val="2"/>
    <w:rsid w:val="00484D97"/>
    <w:rPr>
      <w:sz w:val="44"/>
    </w:rPr>
  </w:style>
  <w:style w:type="paragraph" w:styleId="Title">
    <w:name w:val="Title"/>
    <w:basedOn w:val="Normal"/>
    <w:link w:val="TitleChar"/>
    <w:uiPriority w:val="1"/>
    <w:qFormat/>
    <w:rsid w:val="0008632C"/>
    <w:pPr>
      <w:keepNext/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aps/>
      <w:color w:val="7B881D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08632C"/>
    <w:rPr>
      <w:rFonts w:asciiTheme="majorHAnsi" w:eastAsiaTheme="majorEastAsia" w:hAnsiTheme="majorHAnsi" w:cstheme="majorBidi"/>
      <w:b/>
      <w:bCs/>
      <w:caps/>
      <w:color w:val="7B881D" w:themeColor="accent2" w:themeShade="BF"/>
      <w:kern w:val="28"/>
      <w:sz w:val="84"/>
    </w:rPr>
  </w:style>
  <w:style w:type="paragraph" w:styleId="Date">
    <w:name w:val="Date"/>
    <w:basedOn w:val="Normal"/>
    <w:next w:val="ContactInfo"/>
    <w:link w:val="DateChar"/>
    <w:uiPriority w:val="4"/>
    <w:unhideWhenUsed/>
    <w:qFormat/>
    <w:rsid w:val="00484D97"/>
    <w:pPr>
      <w:pBdr>
        <w:top w:val="dotted" w:sz="2" w:space="6" w:color="5E5E5E" w:themeColor="text2"/>
        <w:left w:val="dotted" w:sz="2" w:space="2" w:color="FFFFFF" w:themeColor="background1"/>
        <w:right w:val="dotted" w:sz="2" w:space="2" w:color="FFFFFF" w:themeColor="background1"/>
      </w:pBdr>
      <w:spacing w:after="40" w:line="240" w:lineRule="auto"/>
      <w:contextualSpacing/>
    </w:pPr>
    <w:rPr>
      <w:b/>
      <w:bCs/>
      <w:smallCaps/>
      <w:color w:val="7B881D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4"/>
    <w:rsid w:val="00CA6F86"/>
    <w:rPr>
      <w:b/>
      <w:bCs/>
      <w:smallCaps/>
      <w:color w:val="7B881D" w:themeColor="accent2" w:themeShade="BF"/>
      <w:sz w:val="44"/>
    </w:rPr>
  </w:style>
  <w:style w:type="paragraph" w:customStyle="1" w:styleId="ContactInfo">
    <w:name w:val="Contact Info"/>
    <w:basedOn w:val="Normal"/>
    <w:uiPriority w:val="5"/>
    <w:qFormat/>
    <w:rsid w:val="005E1815"/>
    <w:pPr>
      <w:pBdr>
        <w:bottom w:val="dotted" w:sz="4" w:space="6" w:color="5E5E5E" w:themeColor="text2"/>
      </w:pBdr>
      <w:spacing w:after="360" w:line="240" w:lineRule="auto"/>
      <w:contextualSpacing/>
    </w:pPr>
    <w:rPr>
      <w:smallCaps/>
      <w:sz w:val="36"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FC6C91"/>
    <w:pPr>
      <w:spacing w:after="0" w:line="240" w:lineRule="auto"/>
      <w:jc w:val="center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FC6C91"/>
    <w:rPr>
      <w:color w:val="FFFFFF" w:themeColor="background1"/>
    </w:rPr>
  </w:style>
  <w:style w:type="character" w:customStyle="1" w:styleId="Heading1Char">
    <w:name w:val="Heading 1 Char"/>
    <w:basedOn w:val="DefaultParagraphFont"/>
    <w:link w:val="Heading1"/>
    <w:uiPriority w:val="6"/>
    <w:rsid w:val="0030446C"/>
    <w:rPr>
      <w:rFonts w:asciiTheme="majorHAnsi" w:eastAsiaTheme="majorEastAsia" w:hAnsiTheme="majorHAnsi" w:cstheme="majorBidi"/>
      <w:color w:val="20455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sid w:val="0030446C"/>
    <w:rPr>
      <w:rFonts w:asciiTheme="majorHAnsi" w:eastAsiaTheme="majorEastAsia" w:hAnsiTheme="majorHAnsi" w:cstheme="majorBidi"/>
      <w:color w:val="20455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6"/>
    <w:rsid w:val="0030446C"/>
    <w:rPr>
      <w:rFonts w:asciiTheme="majorHAnsi" w:eastAsiaTheme="majorEastAsia" w:hAnsiTheme="majorHAnsi" w:cstheme="majorBidi"/>
      <w:i/>
      <w:iCs/>
      <w:color w:val="20455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rsid w:val="0030446C"/>
    <w:rPr>
      <w:rFonts w:asciiTheme="majorHAnsi" w:eastAsiaTheme="majorEastAsia" w:hAnsiTheme="majorHAnsi" w:cstheme="majorBidi"/>
      <w:color w:val="525B1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204559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E191A"/>
    <w:pPr>
      <w:pBdr>
        <w:top w:val="single" w:sz="4" w:space="10" w:color="204559" w:themeColor="accent1" w:themeShade="80"/>
        <w:bottom w:val="single" w:sz="4" w:space="10" w:color="204559" w:themeColor="accent1" w:themeShade="80"/>
      </w:pBdr>
      <w:spacing w:before="360" w:after="360"/>
      <w:jc w:val="center"/>
    </w:pPr>
    <w:rPr>
      <w:i/>
      <w:iCs/>
      <w:color w:val="20455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E191A"/>
    <w:rPr>
      <w:i/>
      <w:iCs/>
      <w:color w:val="20455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E191A"/>
    <w:rPr>
      <w:b/>
      <w:bCs/>
      <w:caps w:val="0"/>
      <w:smallCaps/>
      <w:color w:val="204559" w:themeColor="accent1" w:themeShade="80"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84D97"/>
    <w:pPr>
      <w:spacing w:before="600"/>
      <w:outlineLvl w:val="9"/>
    </w:pPr>
  </w:style>
  <w:style w:type="character" w:styleId="Hyperlink">
    <w:name w:val="Hyperlink"/>
    <w:basedOn w:val="DefaultParagraphFont"/>
    <w:uiPriority w:val="99"/>
    <w:unhideWhenUsed/>
    <w:rsid w:val="00CF207A"/>
    <w:rPr>
      <w:color w:val="20455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414141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B0D0E2" w:themeColor="accent1" w:themeTint="66"/>
        <w:left w:val="single" w:sz="4" w:space="0" w:color="B0D0E2" w:themeColor="accent1" w:themeTint="66"/>
        <w:bottom w:val="single" w:sz="4" w:space="0" w:color="B0D0E2" w:themeColor="accent1" w:themeTint="66"/>
        <w:right w:val="single" w:sz="4" w:space="0" w:color="B0D0E2" w:themeColor="accent1" w:themeTint="66"/>
        <w:insideH w:val="single" w:sz="4" w:space="0" w:color="B0D0E2" w:themeColor="accent1" w:themeTint="66"/>
        <w:insideV w:val="single" w:sz="4" w:space="0" w:color="B0D0E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9B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9B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6B727" w:themeColor="accent2"/>
          <w:left w:val="single" w:sz="4" w:space="0" w:color="A6B727" w:themeColor="accent2"/>
          <w:bottom w:val="single" w:sz="4" w:space="0" w:color="A6B727" w:themeColor="accent2"/>
          <w:right w:val="single" w:sz="4" w:space="0" w:color="A6B727" w:themeColor="accent2"/>
          <w:insideH w:val="nil"/>
          <w:insideV w:val="nil"/>
        </w:tcBorders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6"/>
    <w:rsid w:val="0030446C"/>
    <w:rPr>
      <w:rFonts w:asciiTheme="majorHAnsi" w:eastAsiaTheme="majorEastAsia" w:hAnsiTheme="majorHAnsi" w:cstheme="majorBidi"/>
      <w:i/>
      <w:color w:val="525B13" w:themeColor="accent2" w:themeShade="80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30446C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30446C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styleId="ListNumber">
    <w:name w:val="List Number"/>
    <w:basedOn w:val="Normal"/>
    <w:uiPriority w:val="8"/>
    <w:qFormat/>
    <w:rsid w:val="0030446C"/>
    <w:pPr>
      <w:numPr>
        <w:numId w:val="9"/>
      </w:numPr>
    </w:pPr>
  </w:style>
  <w:style w:type="paragraph" w:styleId="ListBullet">
    <w:name w:val="List Bullet"/>
    <w:basedOn w:val="Normal"/>
    <w:uiPriority w:val="8"/>
    <w:qFormat/>
    <w:rsid w:val="0030446C"/>
    <w:pPr>
      <w:numPr>
        <w:numId w:val="4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C41C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1CA0"/>
    <w:pPr>
      <w:spacing w:after="100"/>
      <w:ind w:left="240"/>
    </w:pPr>
  </w:style>
  <w:style w:type="character" w:styleId="Strong">
    <w:name w:val="Strong"/>
    <w:basedOn w:val="DefaultParagraphFont"/>
    <w:uiPriority w:val="7"/>
    <w:qFormat/>
    <w:rsid w:val="005E181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6"/>
    <w:rsid w:val="0030446C"/>
    <w:rPr>
      <w:rFonts w:asciiTheme="majorHAnsi" w:eastAsiaTheme="majorEastAsia" w:hAnsiTheme="majorHAnsi" w:cstheme="majorBidi"/>
      <w:b/>
      <w:iCs/>
      <w:color w:val="525B13" w:themeColor="accent2" w:themeShade="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E191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E191A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semiHidden/>
    <w:unhideWhenUsed/>
    <w:qFormat/>
    <w:rsid w:val="006E191A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0762F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6"/>
    <w:rsid w:val="00E71B60"/>
    <w:rPr>
      <w:rFonts w:asciiTheme="majorHAnsi" w:eastAsiaTheme="majorEastAsia" w:hAnsiTheme="majorHAnsi" w:cstheme="majorBidi"/>
      <w:color w:val="20445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20002027\AppData\Roaming\Microsoft\Templates\Flyer%20accessibility%20guid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F1F31EADBCE4BF3BA7E0CA4D2B3E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87512-D49B-483D-9A7B-74060318A8A7}"/>
      </w:docPartPr>
      <w:docPartBody>
        <w:p w:rsidR="00000000" w:rsidRDefault="00AC1E84">
          <w:pPr>
            <w:pStyle w:val="AF1F31EADBCE4BF3BA7E0CA4D2B3E1C2"/>
          </w:pPr>
          <w:r w:rsidRPr="005E1815">
            <w:t xml:space="preserve">Event </w:t>
          </w:r>
          <w:r>
            <w:t>s</w:t>
          </w:r>
          <w:r w:rsidRPr="005E1815">
            <w:t>ubtitle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2BC33218CD4AE9BCDEA282C0E4C884">
    <w:name w:val="B02BC33218CD4AE9BCDEA282C0E4C884"/>
  </w:style>
  <w:style w:type="paragraph" w:customStyle="1" w:styleId="AF1F31EADBCE4BF3BA7E0CA4D2B3E1C2">
    <w:name w:val="AF1F31EADBCE4BF3BA7E0CA4D2B3E1C2"/>
  </w:style>
  <w:style w:type="paragraph" w:customStyle="1" w:styleId="2ACFD99F3E174030BAB02653703DA5B9">
    <w:name w:val="2ACFD99F3E174030BAB02653703DA5B9"/>
  </w:style>
  <w:style w:type="paragraph" w:customStyle="1" w:styleId="90FBE8D3A3C448759C2AC9E698429A73">
    <w:name w:val="90FBE8D3A3C448759C2AC9E698429A73"/>
  </w:style>
  <w:style w:type="paragraph" w:customStyle="1" w:styleId="9A164DE8F0494F398E1AFBED070DFE68">
    <w:name w:val="9A164DE8F0494F398E1AFBED070DFE68"/>
  </w:style>
  <w:style w:type="paragraph" w:customStyle="1" w:styleId="BD66AAB85B984B1FB83B5A588072B9C6">
    <w:name w:val="BD66AAB85B984B1FB83B5A588072B9C6"/>
  </w:style>
  <w:style w:type="paragraph" w:customStyle="1" w:styleId="B0422EACEE604FBAA052329FD60B60A1">
    <w:name w:val="B0422EACEE604FBAA052329FD60B60A1"/>
  </w:style>
  <w:style w:type="paragraph" w:customStyle="1" w:styleId="E5A4192183384348ABA0226B3D8FC8F2">
    <w:name w:val="E5A4192183384348ABA0226B3D8FC8F2"/>
  </w:style>
  <w:style w:type="paragraph" w:customStyle="1" w:styleId="337EAC85ED2D4037809442222483DF97">
    <w:name w:val="337EAC85ED2D4037809442222483DF97"/>
  </w:style>
  <w:style w:type="paragraph" w:customStyle="1" w:styleId="E7094A9E2116473D8D46FBD6A9966ED0">
    <w:name w:val="E7094A9E2116473D8D46FBD6A9966ED0"/>
  </w:style>
  <w:style w:type="paragraph" w:customStyle="1" w:styleId="ADAC1D660FA646028012AA93EDA1B0DF">
    <w:name w:val="ADAC1D660FA646028012AA93EDA1B0DF"/>
  </w:style>
  <w:style w:type="paragraph" w:customStyle="1" w:styleId="D30BE40389134BFA89A4F6C18B2AB172">
    <w:name w:val="D30BE40389134BFA89A4F6C18B2AB172"/>
  </w:style>
  <w:style w:type="paragraph" w:customStyle="1" w:styleId="6F3326B50AB84E4585CD9EB7C2EFB9A3">
    <w:name w:val="6F3326B50AB84E4585CD9EB7C2EFB9A3"/>
  </w:style>
  <w:style w:type="paragraph" w:customStyle="1" w:styleId="B8849326FF9248DEAB23D72C684ED250">
    <w:name w:val="B8849326FF9248DEAB23D72C684ED250"/>
  </w:style>
  <w:style w:type="character" w:styleId="Strong">
    <w:name w:val="Strong"/>
    <w:basedOn w:val="DefaultParagraphFont"/>
    <w:uiPriority w:val="7"/>
    <w:qFormat/>
    <w:rPr>
      <w:b/>
      <w:bCs/>
    </w:rPr>
  </w:style>
  <w:style w:type="paragraph" w:customStyle="1" w:styleId="59AFAC5A1E8D412593277233896AD48A">
    <w:name w:val="59AFAC5A1E8D412593277233896AD48A"/>
  </w:style>
  <w:style w:type="paragraph" w:customStyle="1" w:styleId="C9B61CBDA1C44A38AB9AF9405D0119EB">
    <w:name w:val="C9B61CBDA1C44A38AB9AF9405D0119EB"/>
  </w:style>
  <w:style w:type="paragraph" w:customStyle="1" w:styleId="293325DD68894662A98A7B7121CCBF46">
    <w:name w:val="293325DD68894662A98A7B7121CCBF46"/>
  </w:style>
  <w:style w:type="paragraph" w:customStyle="1" w:styleId="D2F22EF1928243E892B338566C94F3A1">
    <w:name w:val="D2F22EF1928243E892B338566C94F3A1"/>
  </w:style>
  <w:style w:type="paragraph" w:customStyle="1" w:styleId="B171740A82BA4350B2B85812C6661A25">
    <w:name w:val="B171740A82BA4350B2B85812C6661A25"/>
  </w:style>
  <w:style w:type="paragraph" w:customStyle="1" w:styleId="77F4AA0096424FB892258BDA8D949590">
    <w:name w:val="77F4AA0096424FB892258BDA8D949590"/>
  </w:style>
  <w:style w:type="paragraph" w:customStyle="1" w:styleId="ABE650F44D184A3FBAFAEF3B7526511A">
    <w:name w:val="ABE650F44D184A3FBAFAEF3B7526511A"/>
  </w:style>
  <w:style w:type="paragraph" w:customStyle="1" w:styleId="F372F54DFEBF4E1E99C9D5CB7EC58EC9">
    <w:name w:val="F372F54DFEBF4E1E99C9D5CB7EC58EC9"/>
  </w:style>
  <w:style w:type="paragraph" w:customStyle="1" w:styleId="A4F3787720A34624928BF63B5F1CBD8C">
    <w:name w:val="A4F3787720A34624928BF63B5F1CBD8C"/>
  </w:style>
  <w:style w:type="paragraph" w:customStyle="1" w:styleId="EFBD0964E97F48DE83F15B59E2E0497A">
    <w:name w:val="EFBD0964E97F48DE83F15B59E2E0497A"/>
  </w:style>
  <w:style w:type="paragraph" w:customStyle="1" w:styleId="1023A4CE9CE64FD08924B4101E80278E">
    <w:name w:val="1023A4CE9CE64FD08924B4101E80278E"/>
  </w:style>
  <w:style w:type="paragraph" w:customStyle="1" w:styleId="10969E529953453E8EE881AFEEBE8567">
    <w:name w:val="10969E529953453E8EE881AFEEBE8567"/>
  </w:style>
  <w:style w:type="paragraph" w:customStyle="1" w:styleId="A67043DF13D6401C90E9E073DFEF478F">
    <w:name w:val="A67043DF13D6401C90E9E073DFEF478F"/>
  </w:style>
  <w:style w:type="paragraph" w:customStyle="1" w:styleId="85AE2860F0E74AF0AEF96788282675C8">
    <w:name w:val="85AE2860F0E74AF0AEF96788282675C8"/>
  </w:style>
  <w:style w:type="paragraph" w:customStyle="1" w:styleId="518700443FE245B5914764FBF04D1EC8">
    <w:name w:val="518700443FE245B5914764FBF04D1EC8"/>
  </w:style>
  <w:style w:type="paragraph" w:customStyle="1" w:styleId="F8D148A3DE8944F6B3044CD3DD729CFE">
    <w:name w:val="F8D148A3DE8944F6B3044CD3DD729CFE"/>
  </w:style>
  <w:style w:type="paragraph" w:customStyle="1" w:styleId="E915544BBD074D828B135C8BA3F4802B">
    <w:name w:val="E915544BBD074D828B135C8BA3F4802B"/>
  </w:style>
  <w:style w:type="paragraph" w:customStyle="1" w:styleId="40CBFAA8DBEA4AF78E2ACB86367D895D">
    <w:name w:val="40CBFAA8DBEA4AF78E2ACB86367D895D"/>
  </w:style>
  <w:style w:type="paragraph" w:customStyle="1" w:styleId="F11E949172D743D5B110D262101AE0C2">
    <w:name w:val="F11E949172D743D5B110D262101AE0C2"/>
  </w:style>
  <w:style w:type="paragraph" w:customStyle="1" w:styleId="C448E43377714100AEEA19056CD87232">
    <w:name w:val="C448E43377714100AEEA19056CD87232"/>
  </w:style>
  <w:style w:type="paragraph" w:customStyle="1" w:styleId="A47A20C85394436AB92C95C72A904DED">
    <w:name w:val="A47A20C85394436AB92C95C72A904DED"/>
  </w:style>
  <w:style w:type="paragraph" w:customStyle="1" w:styleId="4609AAF306544D54A28CF0B1667862CA">
    <w:name w:val="4609AAF306544D54A28CF0B1667862CA"/>
  </w:style>
  <w:style w:type="paragraph" w:customStyle="1" w:styleId="79E124F8357D41ED933A4608FED365E5">
    <w:name w:val="79E124F8357D41ED933A4608FED365E5"/>
  </w:style>
  <w:style w:type="paragraph" w:customStyle="1" w:styleId="18ED7348EE63447AB4316C5B7829E393">
    <w:name w:val="18ED7348EE63447AB4316C5B7829E393"/>
  </w:style>
  <w:style w:type="paragraph" w:customStyle="1" w:styleId="E4AB4DE41422403FBD381943803E1627">
    <w:name w:val="E4AB4DE41422403FBD381943803E1627"/>
  </w:style>
  <w:style w:type="paragraph" w:customStyle="1" w:styleId="5305F708E8AD4E72B02284171A5F07D0">
    <w:name w:val="5305F708E8AD4E72B02284171A5F07D0"/>
  </w:style>
  <w:style w:type="paragraph" w:customStyle="1" w:styleId="2AE54599A37F4C29BFD231A268BDF3C7">
    <w:name w:val="2AE54599A37F4C29BFD231A268BDF3C7"/>
  </w:style>
  <w:style w:type="paragraph" w:customStyle="1" w:styleId="496481F4DD814043B9D37DEE476014F4">
    <w:name w:val="496481F4DD814043B9D37DEE476014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A8347-37B3-4A0B-9677-AE138C27820C}">
  <ds:schemaRefs>
    <ds:schemaRef ds:uri="a4f35948-e619-41b3-aa29-22878b09cfd2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40262f94-9f35-4ac3-9a90-690165a166b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59D212D-23CB-4293-919C-2B98EEC8F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F3690D-0E4A-47B0-BA8D-0DFC3A51F9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F366B5-F76F-402B-B87F-AA4703555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Flyer accessibility guide.dotx</Template>
  <TotalTime>91</TotalTime>
  <Pages>15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Tom.Woodward</dc:creator>
  <cp:keywords/>
  <dc:description/>
  <cp:lastModifiedBy>Tom.Woodward</cp:lastModifiedBy>
  <cp:revision>1</cp:revision>
  <dcterms:created xsi:type="dcterms:W3CDTF">2020-10-07T02:09:00Z</dcterms:created>
  <dcterms:modified xsi:type="dcterms:W3CDTF">2020-10-07T03:49:00Z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